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15562D22"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305040">
        <w:rPr>
          <w:rFonts w:hint="eastAsia"/>
          <w:b/>
          <w:sz w:val="28"/>
          <w:szCs w:val="28"/>
        </w:rPr>
        <w:t>2019102229</w:t>
      </w:r>
    </w:p>
    <w:p w14:paraId="62CF159D" w14:textId="2F5EA78C"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305040">
        <w:rPr>
          <w:rFonts w:hint="eastAsia"/>
          <w:b/>
          <w:sz w:val="28"/>
          <w:szCs w:val="28"/>
        </w:rPr>
        <w:t>정재욱</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7FAA265" w:rsidR="00AE1E97" w:rsidRPr="000142B9" w:rsidRDefault="001E522F" w:rsidP="00C14264">
            <w:pPr>
              <w:jc w:val="center"/>
              <w:rPr>
                <w:rFonts w:cs="Times New Roman"/>
                <w:color w:val="auto"/>
                <w:kern w:val="2"/>
                <w:sz w:val="12"/>
                <w:szCs w:val="12"/>
              </w:rPr>
            </w:pPr>
            <w:r>
              <w:rPr>
                <w:rFonts w:cs="Times New Roman"/>
                <w:color w:val="auto"/>
                <w:kern w:val="2"/>
                <w:sz w:val="12"/>
                <w:szCs w:val="12"/>
              </w:rPr>
              <w:pict w14:anchorId="7AF53FED">
                <v:shape id="_x0000_i1026" type="#_x0000_t75" style="width:105.5pt;height:229.2pt">
                  <v:imagedata r:id="rId8" o:title="스크린샷 2025-11-02 010736"/>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32A1C066" w:rsidR="00980059" w:rsidRPr="000142B9" w:rsidRDefault="00305040" w:rsidP="00C14264">
            <w:pPr>
              <w:jc w:val="center"/>
              <w:rPr>
                <w:rFonts w:cs="Times New Roman"/>
                <w:color w:val="auto"/>
                <w:kern w:val="2"/>
                <w:sz w:val="12"/>
                <w:szCs w:val="12"/>
              </w:rPr>
            </w:pPr>
            <w:r w:rsidRPr="00305040">
              <w:rPr>
                <w:rFonts w:cs="Times New Roman"/>
                <w:color w:val="auto"/>
                <w:kern w:val="2"/>
                <w:sz w:val="12"/>
                <w:szCs w:val="12"/>
              </w:rPr>
              <w:t>https://github.com/jeojw/MobileWebserviceTermProject</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3623EFF" w:rsidR="004E113E" w:rsidRPr="004E113E" w:rsidRDefault="001E522F" w:rsidP="004E113E">
            <w:pPr>
              <w:rPr>
                <w:rFonts w:cs="Times New Roman"/>
                <w:color w:val="auto"/>
                <w:kern w:val="2"/>
                <w:sz w:val="12"/>
                <w:szCs w:val="12"/>
              </w:rPr>
            </w:pPr>
            <w:r>
              <w:rPr>
                <w:rFonts w:cs="Times New Roman"/>
                <w:color w:val="auto"/>
                <w:kern w:val="2"/>
                <w:sz w:val="12"/>
                <w:szCs w:val="12"/>
              </w:rPr>
              <w:pict w14:anchorId="558C8E5B">
                <v:shape id="_x0000_i1027" type="#_x0000_t75" style="width:105.5pt;height:63.1pt">
                  <v:imagedata r:id="rId9" o:title="스크린샷 2025-11-02 031118"/>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4E359E5C" w:rsidR="00806F2F" w:rsidRDefault="001E522F" w:rsidP="004E113E">
            <w:pPr>
              <w:rPr>
                <w:rFonts w:cs="Times New Roman"/>
                <w:color w:val="auto"/>
                <w:kern w:val="2"/>
                <w:sz w:val="12"/>
                <w:szCs w:val="12"/>
              </w:rPr>
            </w:pPr>
            <w:r>
              <w:rPr>
                <w:rFonts w:cs="Times New Roman"/>
                <w:color w:val="auto"/>
                <w:kern w:val="2"/>
                <w:sz w:val="12"/>
                <w:szCs w:val="12"/>
              </w:rPr>
              <w:pict w14:anchorId="6CC1B8A7">
                <v:shape id="_x0000_i1028" type="#_x0000_t75" style="width:105.15pt;height:31.35pt">
                  <v:imagedata r:id="rId10" o:title="스크린샷 2025-11-02 032617"/>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1"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2ECB8200" w:rsidR="00806F2F" w:rsidRDefault="001E522F" w:rsidP="004E113E">
            <w:pPr>
              <w:rPr>
                <w:rFonts w:cs="Times New Roman"/>
                <w:color w:val="auto"/>
                <w:kern w:val="2"/>
                <w:sz w:val="12"/>
                <w:szCs w:val="12"/>
              </w:rPr>
            </w:pPr>
            <w:r>
              <w:rPr>
                <w:rFonts w:cs="Times New Roman"/>
                <w:color w:val="auto"/>
                <w:kern w:val="2"/>
                <w:sz w:val="12"/>
                <w:szCs w:val="12"/>
              </w:rPr>
              <w:pict w14:anchorId="581DC013">
                <v:shape id="_x0000_i1029" type="#_x0000_t75" style="width:104.8pt;height:44.9pt">
                  <v:imagedata r:id="rId12" o:title="스크린샷 2025-11-02 032712"/>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806F2F" w:rsidRPr="000142B9" w:rsidRDefault="00806F2F" w:rsidP="00C14264">
            <w:pPr>
              <w:jc w:val="center"/>
              <w:rPr>
                <w:sz w:val="12"/>
                <w:szCs w:val="12"/>
              </w:rPr>
            </w:pP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25C239A9" w:rsidR="00806F2F" w:rsidRDefault="001E522F" w:rsidP="004E113E">
            <w:pPr>
              <w:rPr>
                <w:rFonts w:cs="Times New Roman"/>
                <w:color w:val="auto"/>
                <w:kern w:val="2"/>
                <w:sz w:val="12"/>
                <w:szCs w:val="12"/>
              </w:rPr>
            </w:pPr>
            <w:r>
              <w:rPr>
                <w:rFonts w:cs="Times New Roman"/>
                <w:color w:val="auto"/>
                <w:kern w:val="2"/>
                <w:sz w:val="12"/>
                <w:szCs w:val="12"/>
              </w:rPr>
              <w:pict w14:anchorId="08351A92">
                <v:shape id="_x0000_i1030" type="#_x0000_t75" style="width:105.15pt;height:26pt">
                  <v:imagedata r:id="rId13" o:title="스크린샷 2025-11-02 230705"/>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77777777" w:rsidR="00705C37" w:rsidRPr="000142B9" w:rsidRDefault="00705C37" w:rsidP="00705C37">
            <w:pPr>
              <w:jc w:val="center"/>
              <w:rPr>
                <w:sz w:val="12"/>
                <w:szCs w:val="12"/>
              </w:rPr>
            </w:pP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3A57C098" w:rsidR="00705C37" w:rsidRDefault="001E522F" w:rsidP="00705C37">
            <w:pPr>
              <w:rPr>
                <w:rFonts w:cs="Times New Roman"/>
                <w:color w:val="auto"/>
                <w:kern w:val="2"/>
                <w:sz w:val="12"/>
                <w:szCs w:val="12"/>
              </w:rPr>
            </w:pPr>
            <w:r>
              <w:rPr>
                <w:rFonts w:cs="Times New Roman"/>
                <w:color w:val="auto"/>
                <w:kern w:val="2"/>
                <w:sz w:val="12"/>
                <w:szCs w:val="12"/>
              </w:rPr>
              <w:pict w14:anchorId="77E15515">
                <v:shape id="_x0000_i1031" type="#_x0000_t75" style="width:105.15pt;height:1in">
                  <v:imagedata r:id="rId14" o:title="스크린샷 2025-11-03 020858"/>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705C37" w:rsidRPr="000142B9" w:rsidRDefault="00705C37" w:rsidP="00705C37">
            <w:pPr>
              <w:jc w:val="center"/>
              <w:rPr>
                <w:sz w:val="12"/>
                <w:szCs w:val="12"/>
              </w:rPr>
            </w:pP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6C52CC5C" w:rsidR="00705C37" w:rsidRDefault="001E522F" w:rsidP="00705C37">
            <w:pPr>
              <w:rPr>
                <w:rFonts w:cs="Times New Roman"/>
                <w:color w:val="auto"/>
                <w:kern w:val="2"/>
                <w:sz w:val="12"/>
                <w:szCs w:val="12"/>
              </w:rPr>
            </w:pPr>
            <w:r>
              <w:rPr>
                <w:rFonts w:cs="Times New Roman"/>
                <w:color w:val="auto"/>
                <w:kern w:val="2"/>
                <w:sz w:val="12"/>
                <w:szCs w:val="12"/>
              </w:rPr>
              <w:pict w14:anchorId="6F1EE2C4">
                <v:shape id="_x0000_i1032" type="#_x0000_t75" style="width:105.5pt;height:235.6pt">
                  <v:imagedata r:id="rId15" o:title="스크린샷 2025-11-03 021120"/>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77777777" w:rsidR="00705C37" w:rsidRPr="000142B9" w:rsidRDefault="00705C37" w:rsidP="00705C37">
            <w:pPr>
              <w:jc w:val="center"/>
              <w:rPr>
                <w:sz w:val="12"/>
                <w:szCs w:val="12"/>
              </w:rPr>
            </w:pP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2AD9C796" w:rsidR="00705C37" w:rsidRDefault="001E522F" w:rsidP="00705C37">
            <w:pPr>
              <w:rPr>
                <w:rFonts w:cs="Times New Roman"/>
                <w:color w:val="auto"/>
                <w:kern w:val="2"/>
                <w:sz w:val="12"/>
                <w:szCs w:val="12"/>
              </w:rPr>
            </w:pPr>
            <w:r>
              <w:rPr>
                <w:rFonts w:cs="Times New Roman"/>
                <w:color w:val="auto"/>
                <w:kern w:val="2"/>
                <w:sz w:val="12"/>
                <w:szCs w:val="12"/>
              </w:rPr>
              <w:pict w14:anchorId="1BCDC610">
                <v:shape id="_x0000_i1033" type="#_x0000_t75" style="width:105.85pt;height:235.95pt">
                  <v:imagedata r:id="rId16" o:title="스크린샷 2025-11-04 144302"/>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lastRenderedPageBreak/>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68FDE8B3" w:rsidR="00705C37" w:rsidRDefault="001E522F" w:rsidP="00705C37">
            <w:pPr>
              <w:rPr>
                <w:rFonts w:cs="Times New Roman"/>
                <w:color w:val="auto"/>
                <w:kern w:val="2"/>
                <w:sz w:val="12"/>
                <w:szCs w:val="12"/>
              </w:rPr>
            </w:pPr>
            <w:r>
              <w:rPr>
                <w:rFonts w:cs="Times New Roman"/>
                <w:color w:val="auto"/>
                <w:kern w:val="2"/>
                <w:sz w:val="12"/>
                <w:szCs w:val="12"/>
              </w:rPr>
              <w:pict w14:anchorId="183BB4FD">
                <v:shape id="_x0000_i1034" type="#_x0000_t75" style="width:105.15pt;height:87.35pt">
                  <v:imagedata r:id="rId17" o:title="스크린샷 2025-11-04 144344"/>
                </v:shape>
              </w:pict>
            </w: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705C37" w:rsidRPr="000142B9" w:rsidRDefault="00705C37" w:rsidP="00705C37">
            <w:pPr>
              <w:jc w:val="center"/>
              <w:rPr>
                <w:sz w:val="12"/>
                <w:szCs w:val="12"/>
              </w:rPr>
            </w:pP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705C37" w:rsidRPr="000142B9" w:rsidRDefault="00705C37" w:rsidP="00705C37">
            <w:pPr>
              <w:jc w:val="center"/>
              <w:rPr>
                <w:sz w:val="12"/>
                <w:szCs w:val="12"/>
              </w:rPr>
            </w:pP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5683541A" w:rsidR="00705C37" w:rsidRDefault="001E522F" w:rsidP="00705C37">
            <w:pPr>
              <w:rPr>
                <w:rFonts w:cs="Times New Roman"/>
                <w:color w:val="auto"/>
                <w:kern w:val="2"/>
                <w:sz w:val="12"/>
                <w:szCs w:val="12"/>
              </w:rPr>
            </w:pPr>
            <w:r>
              <w:rPr>
                <w:rFonts w:cs="Times New Roman"/>
                <w:color w:val="auto"/>
                <w:kern w:val="2"/>
                <w:sz w:val="12"/>
                <w:szCs w:val="12"/>
              </w:rPr>
              <w:pict w14:anchorId="5FE145DB">
                <v:shape id="_x0000_i1035" type="#_x0000_t75" style="width:105.5pt;height:42.75pt">
                  <v:imagedata r:id="rId18" o:title="스크린샷 2025-11-18 143511"/>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705C37" w:rsidRPr="000142B9" w:rsidRDefault="00705C37" w:rsidP="00705C37">
            <w:pPr>
              <w:jc w:val="center"/>
              <w:rPr>
                <w:sz w:val="12"/>
                <w:szCs w:val="12"/>
              </w:rPr>
            </w:pP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77777777" w:rsidR="00705C37" w:rsidRDefault="00705C37" w:rsidP="00705C37">
            <w:pPr>
              <w:rPr>
                <w:rFonts w:cs="Times New Roman"/>
                <w:color w:val="auto"/>
                <w:kern w:val="2"/>
                <w:sz w:val="12"/>
                <w:szCs w:val="12"/>
              </w:rPr>
            </w:pP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9"/>
      <w:footerReference w:type="even" r:id="rId20"/>
      <w:footerReference w:type="default" r:id="rId2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10A9" w14:textId="77777777" w:rsidR="00487980" w:rsidRDefault="00487980">
      <w:r>
        <w:separator/>
      </w:r>
    </w:p>
    <w:p w14:paraId="1B22E795" w14:textId="77777777" w:rsidR="00487980" w:rsidRDefault="00487980"/>
  </w:endnote>
  <w:endnote w:type="continuationSeparator" w:id="0">
    <w:p w14:paraId="17892296" w14:textId="77777777" w:rsidR="00487980" w:rsidRDefault="00487980">
      <w:r>
        <w:continuationSeparator/>
      </w:r>
    </w:p>
    <w:p w14:paraId="0300832D" w14:textId="77777777" w:rsidR="00487980" w:rsidRDefault="004879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altName w:val="HYMyeongJo-Extra"/>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altName w:val="HYSinMyeongJo-Medium"/>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altName w:val="HYHeadLine-Mediu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905D" w14:textId="77777777" w:rsidR="00487980" w:rsidRDefault="00487980">
      <w:r>
        <w:separator/>
      </w:r>
    </w:p>
    <w:p w14:paraId="460E271C" w14:textId="77777777" w:rsidR="00487980" w:rsidRDefault="00487980"/>
  </w:footnote>
  <w:footnote w:type="continuationSeparator" w:id="0">
    <w:p w14:paraId="07B71FB1" w14:textId="77777777" w:rsidR="00487980" w:rsidRDefault="00487980">
      <w:r>
        <w:continuationSeparator/>
      </w:r>
    </w:p>
    <w:p w14:paraId="17478A1E" w14:textId="77777777" w:rsidR="00487980" w:rsidRDefault="004879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8.9pt;height:8.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4CA8"/>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3EE"/>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8B2"/>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22F"/>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5A8"/>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040"/>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A77"/>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B6"/>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980"/>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6F4F"/>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0EFB"/>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23D1"/>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0B5"/>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60B"/>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69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4D9"/>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734"/>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8CA"/>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4EE"/>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beautify.org/jsonview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697</TotalTime>
  <Pages>3</Pages>
  <Words>266</Words>
  <Characters>1518</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jeawook jeong</cp:lastModifiedBy>
  <cp:revision>14</cp:revision>
  <cp:lastPrinted>2015-10-29T09:28:00Z</cp:lastPrinted>
  <dcterms:created xsi:type="dcterms:W3CDTF">2021-01-17T12:01:00Z</dcterms:created>
  <dcterms:modified xsi:type="dcterms:W3CDTF">2025-11-18T05:39:00Z</dcterms:modified>
  <cp:category/>
</cp:coreProperties>
</file>